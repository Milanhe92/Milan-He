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t>Ef-mFrVjuA5vZw3RZRM8BPLR-TBj8WnE59jNdcSV-tmYNGL3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1</Words>
  <Characters>48</Characters>
  <Lines>1</Lines>
  <Paragraphs>1</Paragraphs>
  <CharactersWithSpaces>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包天晨</dc:creator>
  <cp:lastModifiedBy>HONOR X7a</cp:lastModifiedBy>
  <cp:revision>1</cp:revision>
  <dcterms:created xsi:type="dcterms:W3CDTF">2024-04-26T01:38:00Z</dcterms:created>
  <dcterms:modified xsi:type="dcterms:W3CDTF">2024-11-25T08:15:52Z</dcterms:modified>
</cp:coreProperties>
</file>